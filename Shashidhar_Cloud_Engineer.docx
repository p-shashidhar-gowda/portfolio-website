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26A7" w14:textId="208B5A24" w:rsidR="00313E55" w:rsidRPr="00FB5377" w:rsidRDefault="00FB1473" w:rsidP="00FB5377">
      <w:pPr>
        <w:pStyle w:val="Title"/>
      </w:pPr>
      <w:r>
        <w:t>SHASHIDHAR P</w:t>
      </w:r>
      <w:r w:rsidR="00313E55" w:rsidRPr="00FB5377">
        <w:tab/>
      </w:r>
      <w:r w:rsidR="00A406B9">
        <w:rPr>
          <w:rStyle w:val="Emphasis"/>
        </w:rPr>
        <w:t>Cloud Engineer</w:t>
      </w:r>
    </w:p>
    <w:p w14:paraId="11883432" w14:textId="77777777" w:rsidR="008067EB" w:rsidRDefault="00FB1473" w:rsidP="00FB5377">
      <w:pPr>
        <w:pStyle w:val="Subtitle"/>
      </w:pPr>
      <w:r>
        <w:t>9019884212</w:t>
      </w:r>
      <w:r w:rsidR="00B743A1" w:rsidRPr="00FB5377">
        <w:t xml:space="preserve"> </w:t>
      </w:r>
      <w:r w:rsidR="00313E55" w:rsidRPr="00FB5377">
        <w:t xml:space="preserve">| </w:t>
      </w:r>
      <w:r>
        <w:t>shashidhar.gowda.p@outlook.com</w:t>
      </w:r>
      <w:r w:rsidR="00313E55" w:rsidRPr="00FB5377">
        <w:t xml:space="preserve"> | </w:t>
      </w:r>
      <w:r>
        <w:t>Bengaluru</w:t>
      </w:r>
      <w:r w:rsidR="00694A7B" w:rsidRPr="00FB5377">
        <w:t xml:space="preserve"> </w:t>
      </w:r>
    </w:p>
    <w:p w14:paraId="2BB494A9" w14:textId="524A0AA0" w:rsidR="00313E55" w:rsidRPr="00FB5377" w:rsidRDefault="00313E55" w:rsidP="00FB5377">
      <w:pPr>
        <w:pStyle w:val="Subtitle"/>
      </w:pPr>
      <w:r w:rsidRPr="00FB5377">
        <w:t xml:space="preserve"> </w:t>
      </w:r>
      <w:hyperlink r:id="rId9" w:history="1">
        <w:r w:rsidR="00FB1473" w:rsidRPr="0064113A">
          <w:rPr>
            <w:rStyle w:val="Hyperlink"/>
          </w:rPr>
          <w:t>https://p-shashidhar-gowda.github.io/portfolio-website</w:t>
        </w:r>
      </w:hyperlink>
    </w:p>
    <w:p w14:paraId="49B7CF84" w14:textId="01A64EF4" w:rsidR="000A5CD0" w:rsidRPr="00FB5377" w:rsidRDefault="00FB5377" w:rsidP="00FB5377">
      <w:pPr>
        <w:pStyle w:val="Heading1"/>
      </w:pPr>
      <w:r w:rsidRPr="00FB5377">
        <w:t xml:space="preserve"> Career </w:t>
      </w:r>
      <w:r w:rsidR="00FB1473">
        <w:t>OBJECTIVE</w:t>
      </w:r>
    </w:p>
    <w:p w14:paraId="2BA0D6AB" w14:textId="38EBE4E6" w:rsidR="000A5CD0" w:rsidRPr="00864A75" w:rsidRDefault="00FB1473" w:rsidP="00FB5377">
      <w:r w:rsidRPr="00FB1473">
        <w:t xml:space="preserve">Motivated Computer Science and Engineering graduate with a strong foundation in cloud computing, DevOps, networking, and system administration. Seeking an entry-level role to apply technical skills in building, securing, and maintaining scalable IT infrastructure while continuously learning and contributing to organizational </w:t>
      </w:r>
      <w:r w:rsidR="00C804E5" w:rsidRPr="00FB1473">
        <w:t>growth.</w:t>
      </w:r>
    </w:p>
    <w:p w14:paraId="1054D0A3" w14:textId="2D4087A2" w:rsidR="0035013F" w:rsidRPr="00FB5377" w:rsidRDefault="00FB5377" w:rsidP="00FB5377">
      <w:pPr>
        <w:pStyle w:val="Heading1"/>
      </w:pPr>
      <w:r w:rsidRPr="00FB5377">
        <w:t>Technical Skills</w:t>
      </w:r>
    </w:p>
    <w:p w14:paraId="20D4BDA8" w14:textId="2180571E" w:rsidR="000A5CD0" w:rsidRDefault="00C804E5" w:rsidP="00362CCC">
      <w:r w:rsidRPr="00C804E5">
        <w:rPr>
          <w:b/>
          <w:bCs/>
        </w:rPr>
        <w:t>Programming &amp; Scripting:</w:t>
      </w:r>
      <w:r w:rsidR="008067EB">
        <w:rPr>
          <w:b/>
          <w:bCs/>
        </w:rPr>
        <w:t xml:space="preserve"> </w:t>
      </w:r>
      <w:r w:rsidRPr="00C804E5">
        <w:t xml:space="preserve"> Python | Bash | YAML</w:t>
      </w:r>
      <w:r w:rsidRPr="00C804E5">
        <w:br/>
      </w:r>
      <w:r w:rsidRPr="00C804E5">
        <w:rPr>
          <w:b/>
          <w:bCs/>
        </w:rPr>
        <w:t>Cloud Platforms:</w:t>
      </w:r>
      <w:r w:rsidR="008067EB">
        <w:rPr>
          <w:b/>
          <w:bCs/>
        </w:rPr>
        <w:t xml:space="preserve">            </w:t>
      </w:r>
      <w:r w:rsidRPr="00C804E5">
        <w:t xml:space="preserve"> </w:t>
      </w:r>
      <w:r w:rsidR="008067EB">
        <w:t xml:space="preserve"> </w:t>
      </w:r>
      <w:r w:rsidRPr="00C804E5">
        <w:t>Microsoft Azure | AWS</w:t>
      </w:r>
      <w:r w:rsidRPr="00C804E5">
        <w:br/>
      </w:r>
      <w:r w:rsidRPr="00C804E5">
        <w:rPr>
          <w:b/>
          <w:bCs/>
        </w:rPr>
        <w:t>DevOps &amp; CI/CD:</w:t>
      </w:r>
      <w:r w:rsidR="008067EB">
        <w:rPr>
          <w:b/>
          <w:bCs/>
        </w:rPr>
        <w:t xml:space="preserve">           </w:t>
      </w:r>
      <w:r w:rsidRPr="00C804E5">
        <w:t xml:space="preserve"> Git | Azure DevOps | Jenkins | Docker | Kubernetes | Terraform | Ansible</w:t>
      </w:r>
      <w:r w:rsidRPr="00C804E5">
        <w:br/>
      </w:r>
      <w:r w:rsidRPr="00C804E5">
        <w:rPr>
          <w:b/>
          <w:bCs/>
        </w:rPr>
        <w:t>Operating Systems:</w:t>
      </w:r>
      <w:r w:rsidRPr="00C804E5">
        <w:t xml:space="preserve"> </w:t>
      </w:r>
      <w:r w:rsidR="008067EB">
        <w:t xml:space="preserve">          </w:t>
      </w:r>
      <w:r w:rsidRPr="00C804E5">
        <w:t>Linux (Ubuntu)</w:t>
      </w:r>
      <w:r w:rsidRPr="00C804E5">
        <w:br/>
      </w:r>
      <w:r w:rsidRPr="00C804E5">
        <w:rPr>
          <w:b/>
          <w:bCs/>
        </w:rPr>
        <w:t>Networking:</w:t>
      </w:r>
      <w:r w:rsidRPr="00C804E5">
        <w:t xml:space="preserve"> </w:t>
      </w:r>
      <w:r w:rsidR="008067EB">
        <w:t xml:space="preserve">                    </w:t>
      </w:r>
      <w:r w:rsidRPr="00C804E5">
        <w:t>TCP/IP | DNS | Subnetting</w:t>
      </w:r>
      <w:r w:rsidRPr="00C804E5">
        <w:br/>
      </w:r>
      <w:r w:rsidRPr="00C804E5">
        <w:rPr>
          <w:b/>
          <w:bCs/>
        </w:rPr>
        <w:t>Cybersecurity:</w:t>
      </w:r>
      <w:r w:rsidRPr="00C804E5">
        <w:t xml:space="preserve"> </w:t>
      </w:r>
      <w:r w:rsidR="008067EB">
        <w:t xml:space="preserve">                 </w:t>
      </w:r>
      <w:r w:rsidRPr="00C804E5">
        <w:t>Firewall Configuration | Encryption Basics</w:t>
      </w:r>
      <w:r>
        <w:t xml:space="preserve"> | nmap</w:t>
      </w:r>
    </w:p>
    <w:p w14:paraId="46E58950" w14:textId="19DCD493" w:rsidR="00C804E5" w:rsidRPr="00864A75" w:rsidRDefault="00C804E5" w:rsidP="00C804E5">
      <w:pPr>
        <w:pStyle w:val="Heading1"/>
        <w:rPr>
          <w:spacing w:val="40"/>
        </w:rPr>
      </w:pPr>
      <w:r>
        <w:t>INTERNSHIP EXPERIENCE</w:t>
      </w:r>
    </w:p>
    <w:p w14:paraId="6ED1A2CB" w14:textId="4BC27326" w:rsidR="00C804E5" w:rsidRPr="00681F32" w:rsidRDefault="00C804E5" w:rsidP="00C804E5">
      <w:pPr>
        <w:pStyle w:val="Heading2"/>
      </w:pPr>
      <w:r>
        <w:rPr>
          <w:rStyle w:val="ALLCAPS"/>
        </w:rPr>
        <w:t>ATAS</w:t>
      </w:r>
      <w:r w:rsidRPr="00681F32">
        <w:t xml:space="preserve"> | </w:t>
      </w:r>
      <w:r>
        <w:t>Infrastructure and Security Engineer trainee</w:t>
      </w:r>
      <w:r w:rsidRPr="00681F32">
        <w:t xml:space="preserve"> </w:t>
      </w:r>
      <w:r w:rsidRPr="00681F32">
        <w:tab/>
      </w:r>
      <w:r>
        <w:t xml:space="preserve">Feb </w:t>
      </w:r>
      <w:proofErr w:type="gramStart"/>
      <w:r w:rsidRPr="00681F32">
        <w:t>20</w:t>
      </w:r>
      <w:r>
        <w:t>26</w:t>
      </w:r>
      <w:r w:rsidR="008067EB">
        <w:t xml:space="preserve"> </w:t>
      </w:r>
      <w:r w:rsidRPr="00681F32">
        <w:t xml:space="preserve"> –</w:t>
      </w:r>
      <w:proofErr w:type="gramEnd"/>
      <w:r w:rsidRPr="00681F32">
        <w:t xml:space="preserve"> </w:t>
      </w:r>
      <w:r w:rsidR="008067EB">
        <w:t xml:space="preserve">   </w:t>
      </w:r>
      <w:r>
        <w:t>Present</w:t>
      </w:r>
    </w:p>
    <w:p w14:paraId="4EF5E4D8" w14:textId="6AC0FC49" w:rsidR="0060029D" w:rsidRDefault="0060029D" w:rsidP="0060029D">
      <w:pPr>
        <w:pStyle w:val="Heading2"/>
      </w:pPr>
      <w:r>
        <w:rPr>
          <w:rStyle w:val="ALLCAPS"/>
        </w:rPr>
        <w:t>Intellipaat software solutions</w:t>
      </w:r>
      <w:r w:rsidRPr="00681F32">
        <w:t xml:space="preserve"> | </w:t>
      </w:r>
      <w:r>
        <w:t>Azure Cloud and Dev-ops</w:t>
      </w:r>
      <w:r w:rsidRPr="00681F32">
        <w:t xml:space="preserve"> </w:t>
      </w:r>
      <w:r>
        <w:t>Intern</w:t>
      </w:r>
      <w:r w:rsidRPr="00681F32">
        <w:tab/>
      </w:r>
      <w:r>
        <w:t xml:space="preserve">Feb </w:t>
      </w:r>
      <w:proofErr w:type="gramStart"/>
      <w:r w:rsidRPr="00681F32">
        <w:t>20</w:t>
      </w:r>
      <w:r>
        <w:t>2</w:t>
      </w:r>
      <w:r>
        <w:t>5</w:t>
      </w:r>
      <w:r w:rsidR="008067EB">
        <w:t xml:space="preserve"> </w:t>
      </w:r>
      <w:r w:rsidRPr="00681F32">
        <w:t xml:space="preserve"> –</w:t>
      </w:r>
      <w:proofErr w:type="gramEnd"/>
      <w:r w:rsidRPr="00681F32">
        <w:t xml:space="preserve"> </w:t>
      </w:r>
      <w:r>
        <w:t>Feb 2026</w:t>
      </w:r>
    </w:p>
    <w:p w14:paraId="58C37082" w14:textId="76588008" w:rsidR="0060029D" w:rsidRPr="0060029D" w:rsidRDefault="0060029D" w:rsidP="0060029D">
      <w:pPr>
        <w:pStyle w:val="Heading2"/>
      </w:pPr>
      <w:r>
        <w:rPr>
          <w:rStyle w:val="ALLCAPS"/>
        </w:rPr>
        <w:t>IBM</w:t>
      </w:r>
      <w:r w:rsidRPr="00681F32">
        <w:t xml:space="preserve"> </w:t>
      </w:r>
      <w:r>
        <w:t xml:space="preserve">&amp; IIT Guwahati </w:t>
      </w:r>
      <w:r w:rsidRPr="00681F32">
        <w:t xml:space="preserve">| </w:t>
      </w:r>
      <w:r>
        <w:t>Cloud Application Developer Intern</w:t>
      </w:r>
      <w:r w:rsidRPr="00681F32">
        <w:t xml:space="preserve"> </w:t>
      </w:r>
      <w:r w:rsidRPr="00681F32">
        <w:tab/>
      </w:r>
      <w:r>
        <w:t>Nov</w:t>
      </w:r>
      <w:r>
        <w:t xml:space="preserve"> </w:t>
      </w:r>
      <w:r w:rsidRPr="00681F32">
        <w:t>20</w:t>
      </w:r>
      <w:r>
        <w:t>2</w:t>
      </w:r>
      <w:r>
        <w:t>4</w:t>
      </w:r>
      <w:r w:rsidRPr="00681F32">
        <w:t xml:space="preserve"> – </w:t>
      </w:r>
      <w:r>
        <w:t>Feb 2025</w:t>
      </w:r>
    </w:p>
    <w:p w14:paraId="1C7C919A" w14:textId="63C1C487" w:rsidR="0035013F" w:rsidRPr="00FB5377" w:rsidRDefault="00FB5377" w:rsidP="00FB5377">
      <w:pPr>
        <w:pStyle w:val="Heading1"/>
      </w:pPr>
      <w:r w:rsidRPr="00FB5377">
        <w:t xml:space="preserve"> </w:t>
      </w:r>
      <w:r w:rsidR="0060029D">
        <w:t xml:space="preserve">PERSONAL PROJECTS </w:t>
      </w:r>
    </w:p>
    <w:p w14:paraId="5BB33378" w14:textId="24A944EB" w:rsidR="00BC48D3" w:rsidRPr="00BC48D3" w:rsidRDefault="00BC48D3" w:rsidP="00BC48D3">
      <w:pPr>
        <w:pStyle w:val="Heading2"/>
      </w:pPr>
      <w:r w:rsidRPr="00BC48D3">
        <w:rPr>
          <w:b/>
        </w:rPr>
        <w:t>Multi-Region Azure Web Hosting</w:t>
      </w:r>
      <w:r w:rsidRPr="00BC48D3">
        <w:br/>
        <w:t>• Designed and deployed a high-availability multi-region Azure architecture using Traffic Manager and Application Gateway for intelligent routing</w:t>
      </w:r>
      <w:r w:rsidRPr="00BC48D3">
        <w:br/>
        <w:t>• Implemented failover strategies, custom routing rules, and health probes to ensure fault tolerance, resilience, and consistent performance</w:t>
      </w:r>
    </w:p>
    <w:p w14:paraId="617FA90C" w14:textId="17F813A4" w:rsidR="00BC48D3" w:rsidRPr="00BC48D3" w:rsidRDefault="00BC48D3" w:rsidP="00BC48D3">
      <w:r w:rsidRPr="00BC48D3">
        <w:rPr>
          <w:b/>
          <w:bCs/>
        </w:rPr>
        <w:t>Scalable Web Hosting on IBM Cloud</w:t>
      </w:r>
      <w:r w:rsidRPr="00BC48D3">
        <w:br/>
        <w:t>• Built a scalable cloud hosting solution using auto-scaling groups and load balancing to efficiently handle dynamic traffic workloads</w:t>
      </w:r>
      <w:r w:rsidRPr="00BC48D3">
        <w:br/>
        <w:t>• Configured dynamic scaling policies, monitored resource usage, and optimized performance to maintain high availability and cost efficiency</w:t>
      </w:r>
    </w:p>
    <w:p w14:paraId="02F6D394" w14:textId="2530DDEA" w:rsidR="00BC48D3" w:rsidRPr="00BC48D3" w:rsidRDefault="00BC48D3" w:rsidP="00BC48D3">
      <w:r w:rsidRPr="00BC48D3">
        <w:rPr>
          <w:b/>
          <w:bCs/>
        </w:rPr>
        <w:t>Kubernetes &amp; NGINX Deployment</w:t>
      </w:r>
      <w:r w:rsidRPr="00BC48D3">
        <w:br/>
        <w:t>• Deployed and managed a 3-node Kubernetes cluster running containerized NGINX applications with multiple replicas for load distribution</w:t>
      </w:r>
      <w:r w:rsidRPr="00BC48D3">
        <w:br/>
        <w:t>• Configured NodePort, ClusterIP, and Ingress controllers to enable efficient service exposure, traffic routing, and external access</w:t>
      </w:r>
    </w:p>
    <w:p w14:paraId="521F8AA3" w14:textId="77777777" w:rsidR="00BC48D3" w:rsidRPr="00BC48D3" w:rsidRDefault="00BC48D3" w:rsidP="00BC48D3">
      <w:r w:rsidRPr="00BC48D3">
        <w:rPr>
          <w:b/>
          <w:bCs/>
        </w:rPr>
        <w:t>Phishing Website Detection (Machine Learning Project)</w:t>
      </w:r>
      <w:r w:rsidRPr="00BC48D3">
        <w:br/>
        <w:t>• Developed a machine learning model in Python to classify phishing and legitimate websites using feature extraction and preprocessing techniques</w:t>
      </w:r>
      <w:r w:rsidRPr="00BC48D3">
        <w:br/>
        <w:t>• Improved detection accuracy using ensemble methods and pattern recognition for enhanced cybersecurity threat detection</w:t>
      </w:r>
    </w:p>
    <w:p w14:paraId="73389593" w14:textId="6ED0AA7D" w:rsidR="00ED16FC" w:rsidRPr="0060029D" w:rsidRDefault="00FB5377" w:rsidP="0060029D">
      <w:pPr>
        <w:pStyle w:val="Heading1"/>
        <w:rPr>
          <w:spacing w:val="40"/>
        </w:rPr>
      </w:pPr>
      <w:r w:rsidRPr="00864A75">
        <w:t xml:space="preserve"> Education</w:t>
      </w:r>
    </w:p>
    <w:p w14:paraId="5CCF198B" w14:textId="1AEC57D9" w:rsidR="00870F29" w:rsidRDefault="00681F32" w:rsidP="008067EB">
      <w:pPr>
        <w:pStyle w:val="Heading2"/>
        <w:jc w:val="both"/>
      </w:pPr>
      <w:r w:rsidRPr="00681F32">
        <w:rPr>
          <w:rStyle w:val="ALLCAPS"/>
        </w:rPr>
        <w:t xml:space="preserve">Bachelor’s </w:t>
      </w:r>
      <w:proofErr w:type="gramStart"/>
      <w:r w:rsidRPr="00681F32">
        <w:rPr>
          <w:rStyle w:val="ALLCAPS"/>
        </w:rPr>
        <w:t>Degree</w:t>
      </w:r>
      <w:r w:rsidR="00ED16FC" w:rsidRPr="00681F32">
        <w:t xml:space="preserve"> </w:t>
      </w:r>
      <w:r w:rsidR="008067EB">
        <w:t xml:space="preserve"> </w:t>
      </w:r>
      <w:r w:rsidR="00ED16FC" w:rsidRPr="00681F32">
        <w:t>|</w:t>
      </w:r>
      <w:proofErr w:type="gramEnd"/>
      <w:r w:rsidR="00ED16FC" w:rsidRPr="00681F32">
        <w:t xml:space="preserve"> </w:t>
      </w:r>
      <w:r w:rsidR="0060029D">
        <w:t>Computer Science and Engineering</w:t>
      </w:r>
      <w:r w:rsidR="00ED16FC" w:rsidRPr="00681F32">
        <w:t xml:space="preserve"> | </w:t>
      </w:r>
      <w:r w:rsidR="0060029D">
        <w:t>VTU</w:t>
      </w:r>
      <w:r w:rsidR="008067EB">
        <w:t xml:space="preserve">  </w:t>
      </w:r>
      <w:r w:rsidR="0060029D">
        <w:t xml:space="preserve"> | CGPA 7.54</w:t>
      </w:r>
      <w:r w:rsidR="00ED16FC" w:rsidRPr="00681F32">
        <w:tab/>
        <w:t>20</w:t>
      </w:r>
      <w:r w:rsidR="0060029D">
        <w:t>21</w:t>
      </w:r>
      <w:r w:rsidR="00ED16FC" w:rsidRPr="00681F32">
        <w:t xml:space="preserve"> – 20</w:t>
      </w:r>
      <w:r w:rsidR="0060029D">
        <w:t>25</w:t>
      </w:r>
    </w:p>
    <w:p w14:paraId="5095EE5A" w14:textId="1F84BD22" w:rsidR="0060029D" w:rsidRPr="00681F32" w:rsidRDefault="0060029D" w:rsidP="008067EB">
      <w:pPr>
        <w:pStyle w:val="Heading2"/>
        <w:jc w:val="both"/>
      </w:pPr>
      <w:r>
        <w:rPr>
          <w:rStyle w:val="ALLCAPS"/>
        </w:rPr>
        <w:t xml:space="preserve">pre-university         </w:t>
      </w:r>
      <w:r w:rsidRPr="00681F32">
        <w:t xml:space="preserve"> | </w:t>
      </w:r>
      <w:r>
        <w:t>Shree Swaminarayan PU college</w:t>
      </w:r>
      <w:r w:rsidRPr="00681F32">
        <w:t xml:space="preserve"> </w:t>
      </w:r>
      <w:r w:rsidR="008067EB">
        <w:t xml:space="preserve">    </w:t>
      </w:r>
      <w:r w:rsidRPr="00681F32">
        <w:t xml:space="preserve">| </w:t>
      </w:r>
      <w:r>
        <w:t>KSEAB</w:t>
      </w:r>
      <w:r>
        <w:t xml:space="preserve"> | </w:t>
      </w:r>
      <w:r>
        <w:t>83.4%</w:t>
      </w:r>
      <w:r w:rsidRPr="00681F32">
        <w:tab/>
        <w:t>20</w:t>
      </w:r>
      <w:r>
        <w:t>19</w:t>
      </w:r>
      <w:r w:rsidRPr="00681F32">
        <w:t xml:space="preserve"> – 20</w:t>
      </w:r>
      <w:r>
        <w:t>2</w:t>
      </w:r>
      <w:r>
        <w:t>0</w:t>
      </w:r>
    </w:p>
    <w:p w14:paraId="19FE6C85" w14:textId="7838BE5A" w:rsidR="0060029D" w:rsidRDefault="0060029D" w:rsidP="008067EB">
      <w:pPr>
        <w:pStyle w:val="Heading2"/>
        <w:jc w:val="both"/>
      </w:pPr>
      <w:r>
        <w:rPr>
          <w:rStyle w:val="ALLCAPS"/>
        </w:rPr>
        <w:t>high school</w:t>
      </w:r>
      <w:r w:rsidR="008067EB">
        <w:rPr>
          <w:rStyle w:val="ALLCAPS"/>
        </w:rPr>
        <w:t xml:space="preserve">           </w:t>
      </w:r>
      <w:r w:rsidRPr="00681F32">
        <w:t xml:space="preserve"> | </w:t>
      </w:r>
      <w:r>
        <w:t>Bethel International Public School</w:t>
      </w:r>
      <w:r w:rsidRPr="00681F32">
        <w:t xml:space="preserve"> </w:t>
      </w:r>
      <w:r w:rsidR="008067EB">
        <w:t xml:space="preserve">  </w:t>
      </w:r>
      <w:r w:rsidRPr="00681F32">
        <w:t xml:space="preserve">| </w:t>
      </w:r>
      <w:r>
        <w:t>ICSE</w:t>
      </w:r>
      <w:r w:rsidR="008067EB">
        <w:t xml:space="preserve">   </w:t>
      </w:r>
      <w:r>
        <w:t xml:space="preserve"> | </w:t>
      </w:r>
      <w:r>
        <w:t>76.67</w:t>
      </w:r>
      <w:r w:rsidR="008067EB">
        <w:t>%</w:t>
      </w:r>
      <w:r w:rsidRPr="00681F32">
        <w:tab/>
        <w:t>20</w:t>
      </w:r>
      <w:r>
        <w:t>19</w:t>
      </w:r>
    </w:p>
    <w:p w14:paraId="51877664" w14:textId="1D22EB97" w:rsidR="008067EB" w:rsidRPr="00FB5377" w:rsidRDefault="00A406B9" w:rsidP="008067EB">
      <w:pPr>
        <w:pStyle w:val="Heading1"/>
      </w:pPr>
      <w:r>
        <w:t>certifications</w:t>
      </w:r>
    </w:p>
    <w:p w14:paraId="5EAA979E" w14:textId="0C96266B" w:rsidR="008067EB" w:rsidRDefault="00A406B9" w:rsidP="008067EB">
      <w:r>
        <w:t>Advanced Certification in Cloud Azure and DevOps | IIT Roorkee and Intellipaat</w:t>
      </w:r>
    </w:p>
    <w:p w14:paraId="4FC5DA19" w14:textId="12E9F148" w:rsidR="00A406B9" w:rsidRDefault="00A406B9" w:rsidP="008067EB">
      <w:r>
        <w:t>IBM Cloud Hosting &amp; Auto-Scaling                          | IBM in collaboration with IIT Guwahati</w:t>
      </w:r>
    </w:p>
    <w:p w14:paraId="52EA2B94" w14:textId="7DA56DF3" w:rsidR="00A406B9" w:rsidRDefault="00A406B9" w:rsidP="008067EB">
      <w:r>
        <w:t>Linux System Administration                                  | Udemy</w:t>
      </w:r>
    </w:p>
    <w:p w14:paraId="6D979283" w14:textId="09A86B48" w:rsidR="00A406B9" w:rsidRPr="008067EB" w:rsidRDefault="00A406B9" w:rsidP="008067EB">
      <w:r>
        <w:t>Life Skills (Jeevan Kaushal) 2.0                                 | Wadhwani Foundation</w:t>
      </w:r>
    </w:p>
    <w:p w14:paraId="62D7794A" w14:textId="1D286ACC" w:rsidR="009645A0" w:rsidRPr="00864A75" w:rsidRDefault="009645A0" w:rsidP="00681F32"/>
    <w:sectPr w:rsidR="009645A0" w:rsidRPr="00864A75" w:rsidSect="00C804E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0F4BA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73"/>
    <w:rsid w:val="00021DA5"/>
    <w:rsid w:val="000A5CD0"/>
    <w:rsid w:val="000B6AF9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0029D"/>
    <w:rsid w:val="0064113A"/>
    <w:rsid w:val="00643D2E"/>
    <w:rsid w:val="006477FF"/>
    <w:rsid w:val="0066750D"/>
    <w:rsid w:val="00681F32"/>
    <w:rsid w:val="00694A7B"/>
    <w:rsid w:val="006A444B"/>
    <w:rsid w:val="006A6161"/>
    <w:rsid w:val="0073039B"/>
    <w:rsid w:val="00750687"/>
    <w:rsid w:val="007775FF"/>
    <w:rsid w:val="007B5D31"/>
    <w:rsid w:val="007C6DE0"/>
    <w:rsid w:val="007D2196"/>
    <w:rsid w:val="007F2796"/>
    <w:rsid w:val="00802AC5"/>
    <w:rsid w:val="008067EB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A17581"/>
    <w:rsid w:val="00A406B9"/>
    <w:rsid w:val="00A6112F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BC48D3"/>
    <w:rsid w:val="00C17FA0"/>
    <w:rsid w:val="00C379BD"/>
    <w:rsid w:val="00C41344"/>
    <w:rsid w:val="00C64D7A"/>
    <w:rsid w:val="00C659DF"/>
    <w:rsid w:val="00C804E5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B1473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963A"/>
  <w15:chartTrackingRefBased/>
  <w15:docId w15:val="{403DAC21-345C-4F41-82B8-8E282E74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paragraph" w:styleId="NormalWeb">
    <w:name w:val="Normal (Web)"/>
    <w:basedOn w:val="Normal"/>
    <w:uiPriority w:val="99"/>
    <w:semiHidden/>
    <w:unhideWhenUsed/>
    <w:rsid w:val="00BC48D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p-shashidhar-gowda.github.io/portfolio-websit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pu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52</TotalTime>
  <Pages>1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Appu</dc:creator>
  <cp:keywords/>
  <dc:description/>
  <cp:lastModifiedBy>SHASHIDHAR GOWDA P</cp:lastModifiedBy>
  <cp:revision>3</cp:revision>
  <cp:lastPrinted>2022-09-27T08:21:00Z</cp:lastPrinted>
  <dcterms:created xsi:type="dcterms:W3CDTF">2026-03-30T07:09:00Z</dcterms:created>
  <dcterms:modified xsi:type="dcterms:W3CDTF">2026-03-30T08:14:00Z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